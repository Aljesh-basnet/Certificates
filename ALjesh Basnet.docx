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tblpXSpec="center" w:tblpY="-736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EE02286" w14:textId="77777777" w:rsidTr="00225851">
        <w:trPr>
          <w:trHeight w:val="4410"/>
        </w:trPr>
        <w:tc>
          <w:tcPr>
            <w:tcW w:w="3600" w:type="dxa"/>
            <w:vAlign w:val="bottom"/>
          </w:tcPr>
          <w:p w14:paraId="178242FD" w14:textId="77777777" w:rsidR="001B2ABD" w:rsidRDefault="001B2ABD" w:rsidP="00FC0C2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1F9966C" wp14:editId="370F93A9">
                      <wp:extent cx="1587114" cy="1929019"/>
                      <wp:effectExtent l="19050" t="19050" r="32385" b="3365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114" cy="1929019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CF220F3" id="Oval 2" o:spid="_x0000_s1026" alt="Title: Professional Headshot of Man" style="width:124.95pt;height:15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B50ACD0" w14:textId="77777777" w:rsidR="001B2ABD" w:rsidRDefault="001B2ABD" w:rsidP="00FC0C2D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D8826A2" w14:textId="39E4A478" w:rsidR="0066787F" w:rsidRPr="00225851" w:rsidRDefault="0066787F" w:rsidP="00FC0C2D">
            <w:pPr>
              <w:pStyle w:val="Title"/>
              <w:rPr>
                <w:rFonts w:ascii="Roboto" w:hAnsi="Roboto"/>
              </w:rPr>
            </w:pPr>
            <w:r w:rsidRPr="00225851">
              <w:rPr>
                <w:rFonts w:ascii="Roboto" w:hAnsi="Roboto"/>
              </w:rPr>
              <w:t>ALjesh Basnet</w:t>
            </w:r>
          </w:p>
          <w:p w14:paraId="3C66CD56" w14:textId="18BD2CCC" w:rsidR="001B2ABD" w:rsidRDefault="00FC0C2D" w:rsidP="00FC0C2D">
            <w:pPr>
              <w:pStyle w:val="Subtitle"/>
            </w:pPr>
            <w:r w:rsidRPr="00E86B17">
              <w:rPr>
                <w:rFonts w:ascii="Roboto" w:hAnsi="Roboto"/>
                <w:spacing w:val="82"/>
                <w:w w:val="100"/>
              </w:rPr>
              <w:t>Internshi</w:t>
            </w:r>
            <w:r w:rsidRPr="00E86B17">
              <w:rPr>
                <w:rFonts w:ascii="Roboto" w:hAnsi="Roboto"/>
                <w:spacing w:val="2"/>
                <w:w w:val="100"/>
              </w:rPr>
              <w:t>p</w:t>
            </w:r>
          </w:p>
        </w:tc>
      </w:tr>
      <w:tr w:rsidR="001B2ABD" w:rsidRPr="003C67E1" w14:paraId="3868B5F1" w14:textId="77777777" w:rsidTr="00225851">
        <w:tc>
          <w:tcPr>
            <w:tcW w:w="3600" w:type="dxa"/>
          </w:tcPr>
          <w:sdt>
            <w:sdtPr>
              <w:rPr>
                <w:rFonts w:ascii="Roboto" w:hAnsi="Roboto"/>
              </w:rPr>
              <w:id w:val="-1711873194"/>
              <w:placeholder>
                <w:docPart w:val="CA7A5AD92724497598CE3EC44C11B763"/>
              </w:placeholder>
              <w:temporary/>
              <w:showingPlcHdr/>
              <w15:appearance w15:val="hidden"/>
            </w:sdtPr>
            <w:sdtEndPr/>
            <w:sdtContent>
              <w:p w14:paraId="0799570F" w14:textId="77777777" w:rsidR="001B2ABD" w:rsidRPr="003C67E1" w:rsidRDefault="00036450" w:rsidP="00FC0C2D">
                <w:pPr>
                  <w:pStyle w:val="Heading3"/>
                  <w:rPr>
                    <w:rFonts w:ascii="Roboto" w:hAnsi="Roboto"/>
                  </w:rPr>
                </w:pPr>
                <w:r w:rsidRPr="003C67E1">
                  <w:rPr>
                    <w:rFonts w:ascii="Roboto" w:hAnsi="Roboto"/>
                  </w:rPr>
                  <w:t>Profile</w:t>
                </w:r>
              </w:p>
            </w:sdtContent>
          </w:sdt>
          <w:p w14:paraId="759063DB" w14:textId="764BB398" w:rsidR="0066787F" w:rsidRPr="00A0430E" w:rsidRDefault="0066787F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Dedicated, responsible,</w:t>
            </w:r>
          </w:p>
          <w:p w14:paraId="3F53C610" w14:textId="717EEC49" w:rsidR="0066787F" w:rsidRPr="00A0430E" w:rsidRDefault="0066787F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 xml:space="preserve">honest, flexible </w:t>
            </w:r>
            <w:r w:rsidR="00FA1115" w:rsidRPr="00A0430E">
              <w:rPr>
                <w:rFonts w:ascii="Roboto" w:hAnsi="Roboto"/>
                <w:sz w:val="20"/>
                <w:szCs w:val="20"/>
              </w:rPr>
              <w:t>fresher</w:t>
            </w:r>
            <w:r w:rsidRPr="00A0430E">
              <w:rPr>
                <w:rFonts w:ascii="Roboto" w:hAnsi="Roboto"/>
                <w:sz w:val="20"/>
                <w:szCs w:val="20"/>
              </w:rPr>
              <w:t xml:space="preserve"> with</w:t>
            </w:r>
          </w:p>
          <w:p w14:paraId="0BE2373F" w14:textId="2675F866" w:rsidR="0066787F" w:rsidRPr="00A0430E" w:rsidRDefault="00FA1115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applicable</w:t>
            </w:r>
            <w:r w:rsidR="0066787F" w:rsidRPr="00A0430E">
              <w:rPr>
                <w:rFonts w:ascii="Roboto" w:hAnsi="Roboto"/>
                <w:sz w:val="20"/>
                <w:szCs w:val="20"/>
              </w:rPr>
              <w:t xml:space="preserve"> Communication,</w:t>
            </w:r>
          </w:p>
          <w:p w14:paraId="006E20CA" w14:textId="77777777" w:rsidR="0066787F" w:rsidRPr="00A0430E" w:rsidRDefault="0066787F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Software development and</w:t>
            </w:r>
          </w:p>
          <w:p w14:paraId="1BECA201" w14:textId="77777777" w:rsidR="0066787F" w:rsidRPr="00A0430E" w:rsidRDefault="0066787F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Management knowledge</w:t>
            </w:r>
          </w:p>
          <w:p w14:paraId="600FB1D1" w14:textId="77777777" w:rsidR="0066787F" w:rsidRPr="00A0430E" w:rsidRDefault="0066787F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seeking an internship to</w:t>
            </w:r>
          </w:p>
          <w:p w14:paraId="55257FC5" w14:textId="77777777" w:rsidR="0066787F" w:rsidRPr="00A0430E" w:rsidRDefault="0066787F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harness and sharpen skills.</w:t>
            </w:r>
          </w:p>
          <w:p w14:paraId="1AA38CD3" w14:textId="77777777" w:rsidR="0066787F" w:rsidRPr="00A0430E" w:rsidRDefault="0066787F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Energetic individual educated</w:t>
            </w:r>
          </w:p>
          <w:p w14:paraId="0F5E2F7B" w14:textId="77777777" w:rsidR="0066787F" w:rsidRPr="00A0430E" w:rsidRDefault="0066787F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in information and technology</w:t>
            </w:r>
          </w:p>
          <w:p w14:paraId="2B503755" w14:textId="110A7E94" w:rsidR="0066787F" w:rsidRPr="00A0430E" w:rsidRDefault="0066787F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field and having</w:t>
            </w:r>
          </w:p>
          <w:p w14:paraId="3F6793D1" w14:textId="77777777" w:rsidR="0066787F" w:rsidRPr="00A0430E" w:rsidRDefault="0066787F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knowledge of human</w:t>
            </w:r>
          </w:p>
          <w:p w14:paraId="039E8DE6" w14:textId="77777777" w:rsidR="0066787F" w:rsidRPr="00A0430E" w:rsidRDefault="0066787F" w:rsidP="003C67E1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relations, empathic and social</w:t>
            </w:r>
          </w:p>
          <w:p w14:paraId="167C7E71" w14:textId="0322A02D" w:rsidR="00FA1115" w:rsidRPr="00A0430E" w:rsidRDefault="0066787F" w:rsidP="00A0430E">
            <w:pPr>
              <w:jc w:val="both"/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skills.</w:t>
            </w:r>
            <w:r w:rsidR="00FA1115" w:rsidRPr="00A0430E">
              <w:rPr>
                <w:rFonts w:ascii="Roboto" w:hAnsi="Roboto"/>
                <w:sz w:val="20"/>
                <w:szCs w:val="20"/>
              </w:rPr>
              <w:t xml:space="preserve"> Involved in Rotaract club to improve soft skills</w:t>
            </w:r>
            <w:r w:rsidR="00CB65B2" w:rsidRPr="00A0430E">
              <w:rPr>
                <w:rFonts w:ascii="Roboto" w:hAnsi="Roboto"/>
                <w:sz w:val="20"/>
                <w:szCs w:val="20"/>
              </w:rPr>
              <w:t>.</w:t>
            </w:r>
            <w:r w:rsidR="00A0430E">
              <w:rPr>
                <w:rFonts w:ascii="Roboto" w:hAnsi="Roboto"/>
                <w:sz w:val="20"/>
                <w:szCs w:val="20"/>
              </w:rPr>
              <w:t xml:space="preserve"> </w:t>
            </w:r>
            <w:r w:rsidR="00FA1115" w:rsidRPr="00A0430E">
              <w:rPr>
                <w:rFonts w:ascii="Roboto" w:hAnsi="Roboto"/>
                <w:sz w:val="20"/>
                <w:szCs w:val="20"/>
              </w:rPr>
              <w:t>Open to internships and job openings to start career.</w:t>
            </w:r>
          </w:p>
          <w:sdt>
            <w:sdtPr>
              <w:rPr>
                <w:rFonts w:ascii="Roboto" w:hAnsi="Roboto"/>
              </w:rPr>
              <w:id w:val="-1954003311"/>
              <w:placeholder>
                <w:docPart w:val="3BEEC3D8528F43B2825D1206157B7087"/>
              </w:placeholder>
              <w:temporary/>
              <w:showingPlcHdr/>
              <w15:appearance w15:val="hidden"/>
            </w:sdtPr>
            <w:sdtEndPr/>
            <w:sdtContent>
              <w:p w14:paraId="646A77FB" w14:textId="77777777" w:rsidR="00036450" w:rsidRPr="003C67E1" w:rsidRDefault="00CB0055" w:rsidP="00FC0C2D">
                <w:pPr>
                  <w:pStyle w:val="Heading3"/>
                  <w:rPr>
                    <w:rFonts w:ascii="Roboto" w:hAnsi="Roboto"/>
                  </w:rPr>
                </w:pPr>
                <w:r w:rsidRPr="003C67E1">
                  <w:rPr>
                    <w:rFonts w:ascii="Roboto" w:hAnsi="Roboto"/>
                  </w:rPr>
                  <w:t>Contact</w:t>
                </w:r>
              </w:p>
            </w:sdtContent>
          </w:sdt>
          <w:sdt>
            <w:sdtPr>
              <w:rPr>
                <w:rFonts w:ascii="Roboto" w:hAnsi="Roboto"/>
                <w:sz w:val="20"/>
                <w:szCs w:val="20"/>
              </w:rPr>
              <w:id w:val="1111563247"/>
              <w:placeholder>
                <w:docPart w:val="24533F0901324164BB9C51282F02450E"/>
              </w:placeholder>
              <w:temporary/>
              <w:showingPlcHdr/>
              <w15:appearance w15:val="hidden"/>
            </w:sdtPr>
            <w:sdtEndPr/>
            <w:sdtContent>
              <w:p w14:paraId="6389CB32" w14:textId="77777777" w:rsidR="004D3011" w:rsidRPr="00A0430E" w:rsidRDefault="004D3011" w:rsidP="00FC0C2D">
                <w:pPr>
                  <w:rPr>
                    <w:rFonts w:ascii="Roboto" w:hAnsi="Roboto"/>
                    <w:sz w:val="20"/>
                    <w:szCs w:val="20"/>
                  </w:rPr>
                </w:pPr>
                <w:r w:rsidRPr="00A0430E">
                  <w:rPr>
                    <w:rFonts w:ascii="Roboto" w:hAnsi="Roboto"/>
                    <w:sz w:val="20"/>
                    <w:szCs w:val="20"/>
                  </w:rPr>
                  <w:t>PHONE:</w:t>
                </w:r>
              </w:p>
            </w:sdtContent>
          </w:sdt>
          <w:p w14:paraId="5244BCD9" w14:textId="7E944592" w:rsidR="004D3011" w:rsidRDefault="0066787F" w:rsidP="00FC0C2D">
            <w:pPr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9866313335</w:t>
            </w:r>
          </w:p>
          <w:p w14:paraId="193DDBEA" w14:textId="77777777" w:rsidR="000C4874" w:rsidRPr="00A0430E" w:rsidRDefault="000C4874" w:rsidP="00FC0C2D">
            <w:pPr>
              <w:rPr>
                <w:rFonts w:ascii="Roboto" w:hAnsi="Roboto"/>
                <w:sz w:val="20"/>
                <w:szCs w:val="20"/>
              </w:rPr>
            </w:pPr>
          </w:p>
          <w:p w14:paraId="18E22C5B" w14:textId="56E0867D" w:rsidR="00A0430E" w:rsidRPr="00A0430E" w:rsidRDefault="0066787F" w:rsidP="00FC0C2D">
            <w:pPr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Linked in:</w:t>
            </w:r>
          </w:p>
          <w:p w14:paraId="2EDDFD20" w14:textId="393E02C7" w:rsidR="004D3011" w:rsidRPr="00A0430E" w:rsidRDefault="00DF658E" w:rsidP="00FC0C2D">
            <w:pPr>
              <w:rPr>
                <w:rFonts w:ascii="Roboto" w:hAnsi="Roboto"/>
                <w:sz w:val="20"/>
                <w:szCs w:val="20"/>
              </w:rPr>
            </w:pPr>
            <w:hyperlink r:id="rId11" w:history="1">
              <w:r w:rsidR="00A0430E" w:rsidRPr="00A0430E">
                <w:rPr>
                  <w:rStyle w:val="Hyperlink"/>
                  <w:rFonts w:ascii="Roboto" w:hAnsi="Roboto"/>
                  <w:sz w:val="20"/>
                  <w:szCs w:val="20"/>
                </w:rPr>
                <w:t>https://www.linkedin.com/in/aljesh-basnet-5513401b3/</w:t>
              </w:r>
            </w:hyperlink>
          </w:p>
          <w:p w14:paraId="10150AB8" w14:textId="77777777" w:rsidR="00A0430E" w:rsidRPr="00A0430E" w:rsidRDefault="00A0430E" w:rsidP="00FC0C2D">
            <w:pPr>
              <w:rPr>
                <w:rFonts w:ascii="Roboto" w:hAnsi="Roboto"/>
                <w:sz w:val="20"/>
                <w:szCs w:val="20"/>
              </w:rPr>
            </w:pPr>
          </w:p>
          <w:sdt>
            <w:sdtPr>
              <w:rPr>
                <w:rFonts w:ascii="Roboto" w:hAnsi="Roboto"/>
                <w:sz w:val="20"/>
                <w:szCs w:val="20"/>
              </w:rPr>
              <w:id w:val="-240260293"/>
              <w:placeholder>
                <w:docPart w:val="849926CD628443A387C7D3B513BBCDF0"/>
              </w:placeholder>
              <w:temporary/>
              <w:showingPlcHdr/>
              <w15:appearance w15:val="hidden"/>
            </w:sdtPr>
            <w:sdtEndPr/>
            <w:sdtContent>
              <w:p w14:paraId="15447EBB" w14:textId="77777777" w:rsidR="004D3011" w:rsidRPr="00A0430E" w:rsidRDefault="004D3011" w:rsidP="00FC0C2D">
                <w:pPr>
                  <w:rPr>
                    <w:rFonts w:ascii="Roboto" w:hAnsi="Roboto"/>
                    <w:sz w:val="20"/>
                    <w:szCs w:val="20"/>
                  </w:rPr>
                </w:pPr>
                <w:r w:rsidRPr="00A0430E">
                  <w:rPr>
                    <w:rFonts w:ascii="Roboto" w:hAnsi="Roboto"/>
                    <w:sz w:val="20"/>
                    <w:szCs w:val="20"/>
                  </w:rPr>
                  <w:t>EMAIL:</w:t>
                </w:r>
              </w:p>
            </w:sdtContent>
          </w:sdt>
          <w:p w14:paraId="7FBE980F" w14:textId="4F29F750" w:rsidR="00036450" w:rsidRPr="00A0430E" w:rsidRDefault="0066787F" w:rsidP="00FC0C2D">
            <w:pPr>
              <w:rPr>
                <w:rStyle w:val="Hyperlink"/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Basnetaljesh05@gmail.com</w:t>
            </w:r>
          </w:p>
          <w:sdt>
            <w:sdtPr>
              <w:rPr>
                <w:rFonts w:ascii="Roboto" w:hAnsi="Roboto"/>
              </w:rPr>
              <w:id w:val="-1444214663"/>
              <w:placeholder>
                <w:docPart w:val="04236FD5DEA14E87840CFE1570A85F24"/>
              </w:placeholder>
              <w:temporary/>
              <w:showingPlcHdr/>
              <w15:appearance w15:val="hidden"/>
            </w:sdtPr>
            <w:sdtEndPr/>
            <w:sdtContent>
              <w:p w14:paraId="4DDC6645" w14:textId="77777777" w:rsidR="004D3011" w:rsidRPr="003C67E1" w:rsidRDefault="00CB0055" w:rsidP="00FC0C2D">
                <w:pPr>
                  <w:pStyle w:val="Heading3"/>
                  <w:rPr>
                    <w:rFonts w:ascii="Roboto" w:hAnsi="Roboto"/>
                  </w:rPr>
                </w:pPr>
                <w:r w:rsidRPr="003C67E1">
                  <w:rPr>
                    <w:rFonts w:ascii="Roboto" w:hAnsi="Roboto"/>
                  </w:rPr>
                  <w:t>Hobbies</w:t>
                </w:r>
              </w:p>
            </w:sdtContent>
          </w:sdt>
          <w:p w14:paraId="1B4C316C" w14:textId="13220B1D" w:rsidR="004D3011" w:rsidRPr="00A0430E" w:rsidRDefault="003F06F9" w:rsidP="00FC0C2D">
            <w:pPr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Books</w:t>
            </w:r>
          </w:p>
          <w:p w14:paraId="5510B33B" w14:textId="7AF714AA" w:rsidR="004D3011" w:rsidRPr="00A0430E" w:rsidRDefault="003F06F9" w:rsidP="00FC0C2D">
            <w:pPr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Foreign Mythologies</w:t>
            </w:r>
          </w:p>
          <w:p w14:paraId="7CB8C4B5" w14:textId="47FB36CE" w:rsidR="004D3011" w:rsidRPr="00A0430E" w:rsidRDefault="003F06F9" w:rsidP="00FC0C2D">
            <w:pPr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Foreign words and languages</w:t>
            </w:r>
          </w:p>
          <w:p w14:paraId="0B7258B4" w14:textId="21C976E3" w:rsidR="003F06F9" w:rsidRPr="00A0430E" w:rsidRDefault="003F06F9" w:rsidP="00FC0C2D">
            <w:pPr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Movies and music</w:t>
            </w:r>
          </w:p>
          <w:p w14:paraId="48E2A7A0" w14:textId="7D33C81B" w:rsidR="003F06F9" w:rsidRPr="00A0430E" w:rsidRDefault="003F06F9" w:rsidP="00FC0C2D">
            <w:pPr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Interaction with people</w:t>
            </w:r>
          </w:p>
          <w:p w14:paraId="50A7960D" w14:textId="77777777" w:rsidR="004D3011" w:rsidRPr="00A0430E" w:rsidRDefault="003F06F9" w:rsidP="00FC0C2D">
            <w:pPr>
              <w:rPr>
                <w:rFonts w:ascii="Roboto" w:hAnsi="Roboto"/>
                <w:sz w:val="20"/>
                <w:szCs w:val="20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Spirituality and philosophy</w:t>
            </w:r>
          </w:p>
          <w:p w14:paraId="575F51A2" w14:textId="03C14730" w:rsidR="00CB65B2" w:rsidRPr="003C67E1" w:rsidRDefault="00CB65B2" w:rsidP="00FC0C2D">
            <w:pPr>
              <w:rPr>
                <w:rFonts w:ascii="Roboto" w:hAnsi="Roboto"/>
              </w:rPr>
            </w:pPr>
            <w:r w:rsidRPr="00A0430E">
              <w:rPr>
                <w:rFonts w:ascii="Roboto" w:hAnsi="Roboto"/>
                <w:sz w:val="20"/>
                <w:szCs w:val="20"/>
              </w:rPr>
              <w:t>Human psychology</w:t>
            </w:r>
          </w:p>
        </w:tc>
        <w:tc>
          <w:tcPr>
            <w:tcW w:w="720" w:type="dxa"/>
          </w:tcPr>
          <w:p w14:paraId="7ECB93AE" w14:textId="77777777" w:rsidR="001B2ABD" w:rsidRPr="003C67E1" w:rsidRDefault="001B2ABD" w:rsidP="00FC0C2D">
            <w:pPr>
              <w:tabs>
                <w:tab w:val="left" w:pos="990"/>
              </w:tabs>
              <w:rPr>
                <w:rFonts w:ascii="Roboto" w:hAnsi="Roboto"/>
              </w:rPr>
            </w:pPr>
          </w:p>
        </w:tc>
        <w:tc>
          <w:tcPr>
            <w:tcW w:w="6470" w:type="dxa"/>
          </w:tcPr>
          <w:sdt>
            <w:sdtPr>
              <w:rPr>
                <w:rFonts w:ascii="Roboto" w:hAnsi="Roboto"/>
              </w:rPr>
              <w:id w:val="1049110328"/>
              <w:placeholder>
                <w:docPart w:val="25E931943BED4482BDD3A470999F7EC5"/>
              </w:placeholder>
              <w:temporary/>
              <w:showingPlcHdr/>
              <w15:appearance w15:val="hidden"/>
            </w:sdtPr>
            <w:sdtEndPr/>
            <w:sdtContent>
              <w:p w14:paraId="62ED86A0" w14:textId="77777777" w:rsidR="001B2ABD" w:rsidRPr="003C67E1" w:rsidRDefault="00E25A26" w:rsidP="00FC0C2D">
                <w:pPr>
                  <w:pStyle w:val="Heading2"/>
                  <w:rPr>
                    <w:rFonts w:ascii="Roboto" w:hAnsi="Roboto"/>
                  </w:rPr>
                </w:pPr>
                <w:r w:rsidRPr="003C67E1">
                  <w:rPr>
                    <w:rFonts w:ascii="Roboto" w:hAnsi="Roboto"/>
                  </w:rPr>
                  <w:t>EDUCATION</w:t>
                </w:r>
              </w:p>
            </w:sdtContent>
          </w:sdt>
          <w:p w14:paraId="4D529140" w14:textId="64A6EEDE" w:rsidR="00036450" w:rsidRPr="003C67E1" w:rsidRDefault="0066787F" w:rsidP="00FC0C2D">
            <w:pPr>
              <w:pStyle w:val="Heading4"/>
              <w:rPr>
                <w:rFonts w:ascii="Roboto" w:hAnsi="Roboto"/>
              </w:rPr>
            </w:pPr>
            <w:r w:rsidRPr="003C67E1">
              <w:rPr>
                <w:rFonts w:ascii="Roboto" w:hAnsi="Roboto"/>
              </w:rPr>
              <w:t>Herald college</w:t>
            </w:r>
          </w:p>
          <w:p w14:paraId="739B1804" w14:textId="509EF2FF" w:rsidR="00036450" w:rsidRPr="003C67E1" w:rsidRDefault="0066787F" w:rsidP="00FC0C2D">
            <w:pPr>
              <w:pStyle w:val="Date"/>
              <w:rPr>
                <w:rFonts w:ascii="Roboto" w:hAnsi="Roboto"/>
              </w:rPr>
            </w:pPr>
            <w:r w:rsidRPr="003C67E1">
              <w:rPr>
                <w:rFonts w:ascii="Roboto" w:hAnsi="Roboto"/>
              </w:rPr>
              <w:t>May/2019 - Present</w:t>
            </w:r>
          </w:p>
          <w:p w14:paraId="1FF55481" w14:textId="7682CF3D" w:rsidR="004D3011" w:rsidRPr="003C67E1" w:rsidRDefault="0066787F" w:rsidP="00FC0C2D">
            <w:pPr>
              <w:rPr>
                <w:rFonts w:ascii="Roboto" w:hAnsi="Roboto"/>
              </w:rPr>
            </w:pPr>
            <w:r w:rsidRPr="003C67E1">
              <w:rPr>
                <w:rFonts w:ascii="Roboto" w:hAnsi="Roboto"/>
              </w:rPr>
              <w:t xml:space="preserve">I am a recent graduate from herald college’s BIT program. The topic of my FYP was emotion recognition of text. </w:t>
            </w:r>
          </w:p>
          <w:p w14:paraId="33A2D914" w14:textId="4D0B5809" w:rsidR="00036450" w:rsidRPr="003C67E1" w:rsidRDefault="00036450" w:rsidP="00FC0C2D">
            <w:pPr>
              <w:pStyle w:val="Heading4"/>
              <w:rPr>
                <w:rFonts w:ascii="Roboto" w:hAnsi="Roboto"/>
              </w:rPr>
            </w:pPr>
          </w:p>
          <w:p w14:paraId="096EB35A" w14:textId="64EE8C3A" w:rsidR="00036450" w:rsidRPr="003C67E1" w:rsidRDefault="0066787F" w:rsidP="00FC0C2D">
            <w:pPr>
              <w:pStyle w:val="Heading2"/>
              <w:rPr>
                <w:rFonts w:ascii="Roboto" w:hAnsi="Roboto"/>
              </w:rPr>
            </w:pPr>
            <w:r w:rsidRPr="003C67E1">
              <w:rPr>
                <w:rFonts w:ascii="Roboto" w:hAnsi="Roboto"/>
              </w:rPr>
              <w:t>Certifications and trainings</w:t>
            </w:r>
          </w:p>
          <w:p w14:paraId="428582E4" w14:textId="77777777" w:rsidR="00FC0C2D" w:rsidRPr="003C67E1" w:rsidRDefault="00FC0C2D" w:rsidP="00FC0C2D">
            <w:pPr>
              <w:pStyle w:val="Heading4"/>
              <w:rPr>
                <w:rFonts w:ascii="Roboto" w:hAnsi="Roboto"/>
              </w:rPr>
            </w:pPr>
            <w:r w:rsidRPr="003C67E1">
              <w:rPr>
                <w:rFonts w:ascii="Roboto" w:hAnsi="Roboto"/>
              </w:rPr>
              <w:t>Neural Networks and Deep Learning</w:t>
            </w:r>
          </w:p>
          <w:p w14:paraId="049B1372" w14:textId="77AC86D7" w:rsidR="004D3011" w:rsidRPr="003C67E1" w:rsidRDefault="00FC0C2D" w:rsidP="00FA1115">
            <w:pPr>
              <w:pStyle w:val="Heading4"/>
              <w:rPr>
                <w:rFonts w:ascii="Roboto" w:hAnsi="Roboto"/>
              </w:rPr>
            </w:pPr>
            <w:r w:rsidRPr="003C67E1">
              <w:rPr>
                <w:rFonts w:ascii="Roboto" w:hAnsi="Roboto"/>
              </w:rPr>
              <w:t>Deeplearning.ai</w:t>
            </w:r>
          </w:p>
          <w:p w14:paraId="30BDE124" w14:textId="77777777" w:rsidR="00FA1115" w:rsidRPr="003C67E1" w:rsidRDefault="00FA1115" w:rsidP="00FA1115">
            <w:pPr>
              <w:rPr>
                <w:rFonts w:ascii="Roboto" w:hAnsi="Roboto"/>
              </w:rPr>
            </w:pPr>
          </w:p>
          <w:p w14:paraId="2817D3E6" w14:textId="0F0D30DE" w:rsidR="004D3011" w:rsidRPr="003C67E1" w:rsidRDefault="00FC0C2D" w:rsidP="00FC0C2D">
            <w:pPr>
              <w:pStyle w:val="Date"/>
              <w:rPr>
                <w:rFonts w:ascii="Roboto" w:hAnsi="Roboto"/>
                <w:b/>
              </w:rPr>
            </w:pPr>
            <w:r w:rsidRPr="003C67E1">
              <w:rPr>
                <w:rFonts w:ascii="Roboto" w:hAnsi="Roboto"/>
                <w:b/>
              </w:rPr>
              <w:t>Learning How to Learn: Powerful mental tools to</w:t>
            </w:r>
            <w:r w:rsidRPr="003C67E1">
              <w:rPr>
                <w:rFonts w:ascii="Roboto" w:hAnsi="Roboto"/>
              </w:rPr>
              <w:t xml:space="preserve"> </w:t>
            </w:r>
            <w:r w:rsidRPr="003C67E1">
              <w:rPr>
                <w:rFonts w:ascii="Roboto" w:hAnsi="Roboto"/>
                <w:b/>
              </w:rPr>
              <w:t>help you master tough subjects</w:t>
            </w:r>
          </w:p>
          <w:p w14:paraId="3528EA9C" w14:textId="1950347B" w:rsidR="004D3011" w:rsidRPr="003C67E1" w:rsidRDefault="00FC0C2D" w:rsidP="00FA1115">
            <w:pPr>
              <w:pStyle w:val="Date"/>
              <w:rPr>
                <w:rFonts w:ascii="Roboto" w:hAnsi="Roboto"/>
                <w:b/>
              </w:rPr>
            </w:pPr>
            <w:r w:rsidRPr="003C67E1">
              <w:rPr>
                <w:rFonts w:ascii="Roboto" w:hAnsi="Roboto"/>
                <w:b/>
              </w:rPr>
              <w:t>McMaster University</w:t>
            </w:r>
            <w:r w:rsidR="00036450" w:rsidRPr="003C67E1">
              <w:rPr>
                <w:rFonts w:ascii="Roboto" w:hAnsi="Roboto"/>
              </w:rPr>
              <w:t xml:space="preserve"> </w:t>
            </w:r>
          </w:p>
          <w:p w14:paraId="7DBD2428" w14:textId="77777777" w:rsidR="004D3011" w:rsidRPr="003C67E1" w:rsidRDefault="004D3011" w:rsidP="00FC0C2D">
            <w:pPr>
              <w:rPr>
                <w:rFonts w:ascii="Roboto" w:hAnsi="Roboto"/>
              </w:rPr>
            </w:pPr>
          </w:p>
          <w:p w14:paraId="143457A8" w14:textId="6F58F6A8" w:rsidR="00FC0C2D" w:rsidRPr="003C67E1" w:rsidRDefault="00FC0C2D" w:rsidP="00FC0C2D">
            <w:pPr>
              <w:pStyle w:val="Date"/>
              <w:rPr>
                <w:rFonts w:ascii="Roboto" w:hAnsi="Roboto"/>
                <w:b/>
              </w:rPr>
            </w:pPr>
            <w:r w:rsidRPr="003C67E1">
              <w:rPr>
                <w:rFonts w:ascii="Roboto" w:hAnsi="Roboto"/>
                <w:b/>
              </w:rPr>
              <w:t>Excel Skills for Business: Intermediate II</w:t>
            </w:r>
          </w:p>
          <w:p w14:paraId="42FB8145" w14:textId="206858D4" w:rsidR="00FC0C2D" w:rsidRPr="003C67E1" w:rsidRDefault="00FC0C2D" w:rsidP="00FC0C2D">
            <w:pPr>
              <w:pStyle w:val="Date"/>
              <w:rPr>
                <w:rFonts w:ascii="Roboto" w:hAnsi="Roboto"/>
                <w:b/>
              </w:rPr>
            </w:pPr>
            <w:r w:rsidRPr="003C67E1">
              <w:rPr>
                <w:rFonts w:ascii="Roboto" w:hAnsi="Roboto"/>
                <w:b/>
              </w:rPr>
              <w:t>Macquarie University</w:t>
            </w:r>
          </w:p>
          <w:p w14:paraId="5E247B21" w14:textId="615634D2" w:rsidR="00FC0C2D" w:rsidRPr="003C67E1" w:rsidRDefault="00FC0C2D" w:rsidP="00FC0C2D">
            <w:pPr>
              <w:rPr>
                <w:rFonts w:ascii="Roboto" w:hAnsi="Roboto"/>
              </w:rPr>
            </w:pPr>
          </w:p>
          <w:p w14:paraId="43354AF5" w14:textId="76932AB0" w:rsidR="00FC0C2D" w:rsidRPr="003C67E1" w:rsidRDefault="00FC0C2D" w:rsidP="00FA1115">
            <w:pPr>
              <w:pStyle w:val="Date"/>
              <w:rPr>
                <w:rFonts w:ascii="Roboto" w:hAnsi="Roboto"/>
                <w:b/>
              </w:rPr>
            </w:pPr>
            <w:r w:rsidRPr="003C67E1">
              <w:rPr>
                <w:rFonts w:ascii="Roboto" w:hAnsi="Roboto"/>
                <w:b/>
              </w:rPr>
              <w:t>Preparing to Manage Human Resources</w:t>
            </w:r>
          </w:p>
          <w:p w14:paraId="06D98718" w14:textId="3C183A59" w:rsidR="00FC0C2D" w:rsidRPr="003C67E1" w:rsidRDefault="00FC0C2D" w:rsidP="00FA1115">
            <w:pPr>
              <w:pStyle w:val="Date"/>
              <w:rPr>
                <w:rFonts w:ascii="Roboto" w:hAnsi="Roboto"/>
                <w:b/>
              </w:rPr>
            </w:pPr>
            <w:r w:rsidRPr="003C67E1">
              <w:rPr>
                <w:rFonts w:ascii="Roboto" w:hAnsi="Roboto"/>
                <w:b/>
              </w:rPr>
              <w:t>University of Minnesota</w:t>
            </w:r>
          </w:p>
          <w:p w14:paraId="08834685" w14:textId="77777777" w:rsidR="00FA1115" w:rsidRPr="003C67E1" w:rsidRDefault="00FA1115" w:rsidP="00FA1115">
            <w:pPr>
              <w:rPr>
                <w:rFonts w:ascii="Roboto" w:hAnsi="Roboto"/>
              </w:rPr>
            </w:pPr>
          </w:p>
          <w:p w14:paraId="0920699E" w14:textId="3F137F87" w:rsidR="004D3011" w:rsidRPr="003C67E1" w:rsidRDefault="00FC0C2D" w:rsidP="00FA1115">
            <w:pPr>
              <w:pStyle w:val="Date"/>
              <w:rPr>
                <w:rFonts w:ascii="Roboto" w:hAnsi="Roboto"/>
                <w:b/>
              </w:rPr>
            </w:pPr>
            <w:r w:rsidRPr="003C67E1">
              <w:rPr>
                <w:rFonts w:ascii="Roboto" w:hAnsi="Roboto"/>
                <w:b/>
              </w:rPr>
              <w:t>Agile with Atlassian Jira</w:t>
            </w:r>
          </w:p>
          <w:p w14:paraId="6A10363B" w14:textId="7F72DF71" w:rsidR="00FC0C2D" w:rsidRPr="003C67E1" w:rsidRDefault="00FC0C2D" w:rsidP="00FA1115">
            <w:pPr>
              <w:pStyle w:val="Date"/>
              <w:rPr>
                <w:rFonts w:ascii="Roboto" w:hAnsi="Roboto"/>
                <w:b/>
              </w:rPr>
            </w:pPr>
            <w:r w:rsidRPr="003C67E1">
              <w:rPr>
                <w:rFonts w:ascii="Roboto" w:hAnsi="Roboto"/>
                <w:b/>
              </w:rPr>
              <w:t>Atlassian</w:t>
            </w:r>
          </w:p>
          <w:p w14:paraId="74F2E92F" w14:textId="25E8A916" w:rsidR="00FA1115" w:rsidRPr="003C67E1" w:rsidRDefault="00FA1115" w:rsidP="00FA1115">
            <w:pPr>
              <w:rPr>
                <w:rFonts w:ascii="Roboto" w:hAnsi="Roboto"/>
              </w:rPr>
            </w:pPr>
          </w:p>
          <w:p w14:paraId="69AB71F4" w14:textId="4C7F5882" w:rsidR="00FA1115" w:rsidRPr="003C67E1" w:rsidRDefault="00FA1115" w:rsidP="00FA1115">
            <w:pPr>
              <w:pStyle w:val="Date"/>
              <w:rPr>
                <w:rFonts w:ascii="Roboto" w:hAnsi="Roboto"/>
                <w:b/>
              </w:rPr>
            </w:pPr>
            <w:r w:rsidRPr="003C67E1">
              <w:rPr>
                <w:rFonts w:ascii="Roboto" w:hAnsi="Roboto"/>
                <w:b/>
              </w:rPr>
              <w:t>Leadership and communication skills development training</w:t>
            </w:r>
          </w:p>
          <w:p w14:paraId="4C7341C0" w14:textId="22213AFA" w:rsidR="00FA1115" w:rsidRPr="003C67E1" w:rsidRDefault="00FA1115" w:rsidP="00FA1115">
            <w:pPr>
              <w:pStyle w:val="Date"/>
              <w:rPr>
                <w:rFonts w:ascii="Roboto" w:hAnsi="Roboto"/>
                <w:b/>
              </w:rPr>
            </w:pPr>
            <w:r w:rsidRPr="003C67E1">
              <w:rPr>
                <w:rFonts w:ascii="Roboto" w:hAnsi="Roboto"/>
                <w:b/>
              </w:rPr>
              <w:t>Rotary club</w:t>
            </w:r>
          </w:p>
          <w:p w14:paraId="6FE04CED" w14:textId="0AF42493" w:rsidR="00AB0B37" w:rsidRPr="003C67E1" w:rsidRDefault="00AB0B37" w:rsidP="00AB0B37">
            <w:pPr>
              <w:rPr>
                <w:rFonts w:ascii="Roboto" w:hAnsi="Roboto"/>
              </w:rPr>
            </w:pPr>
          </w:p>
          <w:p w14:paraId="532BD446" w14:textId="306DFBEE" w:rsidR="00AB0B37" w:rsidRPr="003C67E1" w:rsidRDefault="00AB0B37" w:rsidP="00AB0B37">
            <w:pPr>
              <w:rPr>
                <w:rFonts w:ascii="Roboto" w:hAnsi="Roboto"/>
                <w:b/>
                <w:bCs/>
              </w:rPr>
            </w:pPr>
            <w:r w:rsidRPr="003C67E1">
              <w:rPr>
                <w:rFonts w:ascii="Roboto" w:hAnsi="Roboto"/>
                <w:b/>
                <w:bCs/>
              </w:rPr>
              <w:t>The science of well-being</w:t>
            </w:r>
          </w:p>
          <w:p w14:paraId="6B997ECD" w14:textId="237A1D9C" w:rsidR="00AB0B37" w:rsidRPr="003C67E1" w:rsidRDefault="00AB0B37" w:rsidP="00AB0B37">
            <w:pPr>
              <w:rPr>
                <w:rFonts w:ascii="Roboto" w:hAnsi="Roboto"/>
                <w:b/>
                <w:bCs/>
              </w:rPr>
            </w:pPr>
            <w:r w:rsidRPr="003C67E1">
              <w:rPr>
                <w:rFonts w:ascii="Roboto" w:hAnsi="Roboto"/>
                <w:b/>
                <w:bCs/>
              </w:rPr>
              <w:t>Yale university</w:t>
            </w:r>
          </w:p>
          <w:sdt>
            <w:sdtPr>
              <w:rPr>
                <w:rFonts w:ascii="Roboto" w:hAnsi="Roboto"/>
              </w:rPr>
              <w:id w:val="1669594239"/>
              <w:placeholder>
                <w:docPart w:val="50CBF405C6464BECB3186D83DE5275E4"/>
              </w:placeholder>
              <w:temporary/>
              <w:showingPlcHdr/>
              <w15:appearance w15:val="hidden"/>
            </w:sdtPr>
            <w:sdtEndPr/>
            <w:sdtContent>
              <w:p w14:paraId="3B808DF8" w14:textId="77777777" w:rsidR="00036450" w:rsidRPr="003C67E1" w:rsidRDefault="00180329" w:rsidP="00FC0C2D">
                <w:pPr>
                  <w:pStyle w:val="Heading2"/>
                  <w:rPr>
                    <w:rFonts w:ascii="Roboto" w:hAnsi="Roboto"/>
                  </w:rPr>
                </w:pPr>
                <w:r w:rsidRPr="003C67E1">
                  <w:rPr>
                    <w:rStyle w:val="Heading2Char"/>
                    <w:rFonts w:ascii="Roboto" w:hAnsi="Roboto"/>
                    <w:b/>
                    <w:bCs/>
                    <w:caps/>
                  </w:rPr>
                  <w:t>SKILLS</w:t>
                </w:r>
              </w:p>
            </w:sdtContent>
          </w:sdt>
          <w:p w14:paraId="4DD32614" w14:textId="77777777" w:rsidR="00036450" w:rsidRPr="003C67E1" w:rsidRDefault="00112054" w:rsidP="00FC0C2D">
            <w:pPr>
              <w:rPr>
                <w:rFonts w:ascii="Roboto" w:hAnsi="Roboto"/>
                <w:color w:val="FFFFFF" w:themeColor="background1"/>
              </w:rPr>
            </w:pPr>
            <w:r w:rsidRPr="003C67E1">
              <w:rPr>
                <w:rFonts w:ascii="Roboto" w:hAnsi="Roboto"/>
                <w:noProof/>
                <w:color w:val="000000" w:themeColor="text1"/>
              </w:rPr>
              <w:drawing>
                <wp:inline distT="0" distB="0" distL="0" distR="0" wp14:anchorId="62472BCD" wp14:editId="5F4E5DFF">
                  <wp:extent cx="4348716" cy="1360805"/>
                  <wp:effectExtent l="0" t="0" r="13970" b="10795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14:paraId="2418AEE0" w14:textId="77777777" w:rsidR="0043117B" w:rsidRDefault="00DF658E" w:rsidP="000C45FF">
      <w:pPr>
        <w:tabs>
          <w:tab w:val="left" w:pos="990"/>
        </w:tabs>
      </w:pPr>
    </w:p>
    <w:sectPr w:rsidR="0043117B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91D16" w14:textId="77777777" w:rsidR="00DF658E" w:rsidRDefault="00DF658E" w:rsidP="000C45FF">
      <w:r>
        <w:separator/>
      </w:r>
    </w:p>
  </w:endnote>
  <w:endnote w:type="continuationSeparator" w:id="0">
    <w:p w14:paraId="5881E9AE" w14:textId="77777777" w:rsidR="00DF658E" w:rsidRDefault="00DF658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6E489" w14:textId="77777777" w:rsidR="00DF658E" w:rsidRDefault="00DF658E" w:rsidP="000C45FF">
      <w:r>
        <w:separator/>
      </w:r>
    </w:p>
  </w:footnote>
  <w:footnote w:type="continuationSeparator" w:id="0">
    <w:p w14:paraId="31DEE449" w14:textId="77777777" w:rsidR="00DF658E" w:rsidRDefault="00DF658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3EB92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816962A" wp14:editId="758BA31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4F"/>
    <w:rsid w:val="00031C60"/>
    <w:rsid w:val="00036450"/>
    <w:rsid w:val="00094499"/>
    <w:rsid w:val="000C45FF"/>
    <w:rsid w:val="000C4874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25851"/>
    <w:rsid w:val="002400EB"/>
    <w:rsid w:val="00256CF7"/>
    <w:rsid w:val="00281FD5"/>
    <w:rsid w:val="0030481B"/>
    <w:rsid w:val="003156FC"/>
    <w:rsid w:val="00324598"/>
    <w:rsid w:val="003254B5"/>
    <w:rsid w:val="0037121F"/>
    <w:rsid w:val="003A6B7D"/>
    <w:rsid w:val="003B06CA"/>
    <w:rsid w:val="003C67E1"/>
    <w:rsid w:val="003F06F9"/>
    <w:rsid w:val="004071FC"/>
    <w:rsid w:val="00445947"/>
    <w:rsid w:val="004813B3"/>
    <w:rsid w:val="00496591"/>
    <w:rsid w:val="004C63E4"/>
    <w:rsid w:val="004C73FC"/>
    <w:rsid w:val="004D3011"/>
    <w:rsid w:val="005262AC"/>
    <w:rsid w:val="005E39D5"/>
    <w:rsid w:val="00600670"/>
    <w:rsid w:val="0062123A"/>
    <w:rsid w:val="00646E75"/>
    <w:rsid w:val="00654679"/>
    <w:rsid w:val="0066787F"/>
    <w:rsid w:val="006771D0"/>
    <w:rsid w:val="00715FCB"/>
    <w:rsid w:val="00743101"/>
    <w:rsid w:val="007775E1"/>
    <w:rsid w:val="007867A0"/>
    <w:rsid w:val="007927F5"/>
    <w:rsid w:val="00802CA0"/>
    <w:rsid w:val="00890364"/>
    <w:rsid w:val="009260CD"/>
    <w:rsid w:val="00952C25"/>
    <w:rsid w:val="00A0430E"/>
    <w:rsid w:val="00A2118D"/>
    <w:rsid w:val="00A45AFA"/>
    <w:rsid w:val="00AB0B37"/>
    <w:rsid w:val="00AB244E"/>
    <w:rsid w:val="00AD76E2"/>
    <w:rsid w:val="00B20152"/>
    <w:rsid w:val="00B359E4"/>
    <w:rsid w:val="00B57D98"/>
    <w:rsid w:val="00B70850"/>
    <w:rsid w:val="00C00A8C"/>
    <w:rsid w:val="00C066B6"/>
    <w:rsid w:val="00C1784F"/>
    <w:rsid w:val="00C37BA1"/>
    <w:rsid w:val="00C4674C"/>
    <w:rsid w:val="00C506CF"/>
    <w:rsid w:val="00C72BED"/>
    <w:rsid w:val="00C9578B"/>
    <w:rsid w:val="00CB0055"/>
    <w:rsid w:val="00CB65B2"/>
    <w:rsid w:val="00D2522B"/>
    <w:rsid w:val="00D422DE"/>
    <w:rsid w:val="00D5459D"/>
    <w:rsid w:val="00DA1F4D"/>
    <w:rsid w:val="00DD172A"/>
    <w:rsid w:val="00DF658E"/>
    <w:rsid w:val="00E25A26"/>
    <w:rsid w:val="00E4381A"/>
    <w:rsid w:val="00E55D74"/>
    <w:rsid w:val="00E86B17"/>
    <w:rsid w:val="00EF6765"/>
    <w:rsid w:val="00F60274"/>
    <w:rsid w:val="00F65AD1"/>
    <w:rsid w:val="00F77FB9"/>
    <w:rsid w:val="00FA1115"/>
    <w:rsid w:val="00FB068F"/>
    <w:rsid w:val="00FC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8810A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chart" Target="charts/chart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linkedin.com/in/aljesh-basnet-5513401b3/" TargetMode="Externa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jesh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42186281601797126"/>
          <c:y val="2.2970855915737807E-2"/>
          <c:w val="0.57683666666257394"/>
          <c:h val="0.9698978669014000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gradFill flip="none" rotWithShape="1">
              <a:gsLst>
                <a:gs pos="0">
                  <a:schemeClr val="accent1"/>
                </a:gs>
                <a:gs pos="75000">
                  <a:schemeClr val="accent1">
                    <a:lumMod val="60000"/>
                    <a:lumOff val="40000"/>
                  </a:schemeClr>
                </a:gs>
                <a:gs pos="51000">
                  <a:schemeClr val="accent1">
                    <a:alpha val="75000"/>
                  </a:schemeClr>
                </a:gs>
                <a:gs pos="100000">
                  <a:schemeClr val="accent1">
                    <a:lumMod val="20000"/>
                    <a:lumOff val="80000"/>
                    <a:alpha val="15000"/>
                  </a:schemeClr>
                </a:gs>
              </a:gsLst>
              <a:lin ang="10800000" scaled="1"/>
              <a:tileRect/>
            </a:gra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6"/>
                <c:pt idx="0">
                  <c:v>Django web dev</c:v>
                </c:pt>
                <c:pt idx="1">
                  <c:v>Soft skills</c:v>
                </c:pt>
                <c:pt idx="2">
                  <c:v>Data science and AI</c:v>
                </c:pt>
                <c:pt idx="3">
                  <c:v>MS office</c:v>
                </c:pt>
                <c:pt idx="4">
                  <c:v>(Oracle, Mongo, Hadoop)</c:v>
                </c:pt>
                <c:pt idx="5">
                  <c:v>Database management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0.6</c:v>
                </c:pt>
                <c:pt idx="1">
                  <c:v>0.7</c:v>
                </c:pt>
                <c:pt idx="2">
                  <c:v>0.7</c:v>
                </c:pt>
                <c:pt idx="3">
                  <c:v>0.75</c:v>
                </c:pt>
                <c:pt idx="5">
                  <c:v>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26"/>
        <c:overlap val="-58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15000"/>
                <a:lumOff val="85000"/>
              </a:schemeClr>
            </a:solidFill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l"/>
        <c:lblOffset val="100"/>
        <c:tickLblSkip val="1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gradFill>
                <a:gsLst>
                  <a:gs pos="99000">
                    <a:schemeClr val="tx1">
                      <a:lumMod val="25000"/>
                      <a:lumOff val="75000"/>
                    </a:schemeClr>
                  </a:gs>
                  <a:gs pos="0">
                    <a:schemeClr val="tx1">
                      <a:lumMod val="15000"/>
                      <a:lumOff val="8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gradFill flip="none" rotWithShape="1">
        <a:gsLst>
          <a:gs pos="0">
            <a:schemeClr val="phClr"/>
          </a:gs>
          <a:gs pos="75000">
            <a:schemeClr val="phClr">
              <a:lumMod val="60000"/>
              <a:lumOff val="40000"/>
            </a:schemeClr>
          </a:gs>
          <a:gs pos="51000">
            <a:schemeClr val="phClr">
              <a:alpha val="75000"/>
            </a:schemeClr>
          </a:gs>
          <a:gs pos="100000">
            <a:schemeClr val="phClr">
              <a:lumMod val="20000"/>
              <a:lumOff val="80000"/>
              <a:alpha val="15000"/>
            </a:schemeClr>
          </a:gs>
        </a:gsLst>
        <a:lin ang="10800000" scaled="1"/>
        <a:tileRect/>
      </a:gra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 flip="none" rotWithShape="1">
        <a:gsLst>
          <a:gs pos="0">
            <a:schemeClr val="phClr"/>
          </a:gs>
          <a:gs pos="75000">
            <a:schemeClr val="phClr">
              <a:lumMod val="60000"/>
              <a:lumOff val="40000"/>
            </a:schemeClr>
          </a:gs>
          <a:gs pos="51000">
            <a:schemeClr val="phClr">
              <a:alpha val="75000"/>
            </a:schemeClr>
          </a:gs>
          <a:gs pos="100000">
            <a:schemeClr val="phClr">
              <a:lumMod val="20000"/>
              <a:lumOff val="80000"/>
              <a:alpha val="15000"/>
            </a:schemeClr>
          </a:gs>
        </a:gsLst>
        <a:lin ang="10800000" scaled="1"/>
        <a:tileRect/>
      </a:gra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99000">
              <a:schemeClr val="tx1">
                <a:lumMod val="25000"/>
                <a:lumOff val="75000"/>
              </a:schemeClr>
            </a:gs>
            <a:gs pos="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tx1">
                <a:lumMod val="15000"/>
                <a:lumOff val="85000"/>
              </a:schemeClr>
            </a:gs>
            <a:gs pos="0">
              <a:schemeClr val="tx1">
                <a:lumMod val="5000"/>
                <a:lumOff val="9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7A5AD92724497598CE3EC44C11B7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9C946A-21E2-4756-8F8C-9DFE21DFD0A6}"/>
      </w:docPartPr>
      <w:docPartBody>
        <w:p w:rsidR="00717FC1" w:rsidRDefault="00655BC9">
          <w:pPr>
            <w:pStyle w:val="CA7A5AD92724497598CE3EC44C11B763"/>
          </w:pPr>
          <w:r w:rsidRPr="00D5459D">
            <w:t>Profile</w:t>
          </w:r>
        </w:p>
      </w:docPartBody>
    </w:docPart>
    <w:docPart>
      <w:docPartPr>
        <w:name w:val="3BEEC3D8528F43B2825D1206157B70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E5C30-3B73-49AE-9FDA-602CBB5A7036}"/>
      </w:docPartPr>
      <w:docPartBody>
        <w:p w:rsidR="00717FC1" w:rsidRDefault="00655BC9">
          <w:pPr>
            <w:pStyle w:val="3BEEC3D8528F43B2825D1206157B7087"/>
          </w:pPr>
          <w:r w:rsidRPr="00CB0055">
            <w:t>Contact</w:t>
          </w:r>
        </w:p>
      </w:docPartBody>
    </w:docPart>
    <w:docPart>
      <w:docPartPr>
        <w:name w:val="24533F0901324164BB9C51282F0245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1C7844-AC1B-4B1A-899F-F1DDFB09EDC7}"/>
      </w:docPartPr>
      <w:docPartBody>
        <w:p w:rsidR="00717FC1" w:rsidRDefault="00655BC9">
          <w:pPr>
            <w:pStyle w:val="24533F0901324164BB9C51282F02450E"/>
          </w:pPr>
          <w:r w:rsidRPr="004D3011">
            <w:t>PHONE:</w:t>
          </w:r>
        </w:p>
      </w:docPartBody>
    </w:docPart>
    <w:docPart>
      <w:docPartPr>
        <w:name w:val="849926CD628443A387C7D3B513BBC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D7C6A8-058B-47A3-AC4D-31793B4830E5}"/>
      </w:docPartPr>
      <w:docPartBody>
        <w:p w:rsidR="00717FC1" w:rsidRDefault="00655BC9">
          <w:pPr>
            <w:pStyle w:val="849926CD628443A387C7D3B513BBCDF0"/>
          </w:pPr>
          <w:r w:rsidRPr="004D3011">
            <w:t>EMAIL:</w:t>
          </w:r>
        </w:p>
      </w:docPartBody>
    </w:docPart>
    <w:docPart>
      <w:docPartPr>
        <w:name w:val="04236FD5DEA14E87840CFE1570A85F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6B189-D6B8-49B2-B940-38C235CC64B5}"/>
      </w:docPartPr>
      <w:docPartBody>
        <w:p w:rsidR="00717FC1" w:rsidRDefault="00655BC9">
          <w:pPr>
            <w:pStyle w:val="04236FD5DEA14E87840CFE1570A85F24"/>
          </w:pPr>
          <w:r w:rsidRPr="00CB0055">
            <w:t>Hobbies</w:t>
          </w:r>
        </w:p>
      </w:docPartBody>
    </w:docPart>
    <w:docPart>
      <w:docPartPr>
        <w:name w:val="25E931943BED4482BDD3A470999F7E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61F3EC-2F64-40A8-903F-9E4F5A71407B}"/>
      </w:docPartPr>
      <w:docPartBody>
        <w:p w:rsidR="00717FC1" w:rsidRDefault="00655BC9">
          <w:pPr>
            <w:pStyle w:val="25E931943BED4482BDD3A470999F7EC5"/>
          </w:pPr>
          <w:r w:rsidRPr="00036450">
            <w:t>EDUCATION</w:t>
          </w:r>
        </w:p>
      </w:docPartBody>
    </w:docPart>
    <w:docPart>
      <w:docPartPr>
        <w:name w:val="50CBF405C6464BECB3186D83DE5275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46BFF3-8248-48B5-9A29-E9B3B3300BE8}"/>
      </w:docPartPr>
      <w:docPartBody>
        <w:p w:rsidR="00717FC1" w:rsidRDefault="00655BC9">
          <w:pPr>
            <w:pStyle w:val="50CBF405C6464BECB3186D83DE5275E4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BC9"/>
    <w:rsid w:val="00655BC9"/>
    <w:rsid w:val="00717FC1"/>
    <w:rsid w:val="00EE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7A5AD92724497598CE3EC44C11B763">
    <w:name w:val="CA7A5AD92724497598CE3EC44C11B763"/>
  </w:style>
  <w:style w:type="paragraph" w:customStyle="1" w:styleId="3BEEC3D8528F43B2825D1206157B7087">
    <w:name w:val="3BEEC3D8528F43B2825D1206157B7087"/>
  </w:style>
  <w:style w:type="paragraph" w:customStyle="1" w:styleId="24533F0901324164BB9C51282F02450E">
    <w:name w:val="24533F0901324164BB9C51282F02450E"/>
  </w:style>
  <w:style w:type="paragraph" w:customStyle="1" w:styleId="849926CD628443A387C7D3B513BBCDF0">
    <w:name w:val="849926CD628443A387C7D3B513BBCDF0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04236FD5DEA14E87840CFE1570A85F24">
    <w:name w:val="04236FD5DEA14E87840CFE1570A85F24"/>
  </w:style>
  <w:style w:type="paragraph" w:customStyle="1" w:styleId="25E931943BED4482BDD3A470999F7EC5">
    <w:name w:val="25E931943BED4482BDD3A470999F7EC5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50CBF405C6464BECB3186D83DE5275E4">
    <w:name w:val="50CBF405C6464BECB3186D83DE5275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2021-05-19T06:55:00Z</dcterms:created>
  <dcterms:modified xsi:type="dcterms:W3CDTF">2021-05-19T10:26:00Z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